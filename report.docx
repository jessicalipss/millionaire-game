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7F537" w14:textId="191568F1" w:rsidR="00D077E9" w:rsidRDefault="00F14535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606E9B9" wp14:editId="68B4DF70">
            <wp:simplePos x="0" y="0"/>
            <wp:positionH relativeFrom="page">
              <wp:align>right</wp:align>
            </wp:positionH>
            <wp:positionV relativeFrom="page">
              <wp:posOffset>-57150</wp:posOffset>
            </wp:positionV>
            <wp:extent cx="7810500" cy="6724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81668C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E6FE1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7465FE" wp14:editId="1879B4BE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44FFBD" w14:textId="7C94FC03" w:rsidR="008E5D7A" w:rsidRPr="00F14535" w:rsidRDefault="008E5D7A" w:rsidP="00F14535">
                                  <w:pPr>
                                    <w:pStyle w:val="Title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40"/>
                                    </w:rPr>
                                    <w:t>WEBSCRIPTING ASSIGNMENT: MILLIONAIRE GAME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7465F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5644FFBD" w14:textId="7C94FC03" w:rsidR="008E5D7A" w:rsidRPr="00F14535" w:rsidRDefault="008E5D7A" w:rsidP="00F14535">
                            <w:pPr>
                              <w:pStyle w:val="Title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WEBSCRIPTING ASSIGNMENT: MILLIONAIRE GAME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ADD02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178D0E" wp14:editId="728B161E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F83675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DEFB96A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EBEEF51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68C56DA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934F91FDE294285A8F959305FC56897"/>
              </w:placeholder>
              <w15:appearance w15:val="hidden"/>
            </w:sdtPr>
            <w:sdtContent>
              <w:p w14:paraId="30A8D9D2" w14:textId="2EF3C7CF" w:rsidR="00D077E9" w:rsidRDefault="00F14535" w:rsidP="00D077E9">
                <w:r>
                  <w:t>FEBRUARY 9 2023</w:t>
                </w:r>
              </w:p>
            </w:sdtContent>
          </w:sdt>
          <w:p w14:paraId="58B91D9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CDC7A67" wp14:editId="1150A4D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0E2100C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0B1DF1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52C81AAB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1B3FD7E" w14:textId="691EB21B" w:rsidR="00D077E9" w:rsidRDefault="003724FC" w:rsidP="00D077E9">
            <w:sdt>
              <w:sdtPr>
                <w:id w:val="-1740469667"/>
                <w:placeholder>
                  <w:docPart w:val="C486DE7C15544C03A7EDB93C7EAD2337"/>
                </w:placeholder>
                <w15:appearance w15:val="hidden"/>
              </w:sdtPr>
              <w:sdtContent>
                <w:r w:rsidR="00F14535">
                  <w:t>Tolbize Anne-lou</w:t>
                </w:r>
              </w:sdtContent>
            </w:sdt>
          </w:p>
          <w:p w14:paraId="5110AFC7" w14:textId="00BE4144" w:rsidR="00D077E9" w:rsidRDefault="00F14535" w:rsidP="00D077E9">
            <w:r>
              <w:t>2203_24299</w:t>
            </w:r>
          </w:p>
          <w:p w14:paraId="1DDA7365" w14:textId="6D849826" w:rsidR="00F14535" w:rsidRDefault="00F14535" w:rsidP="00D077E9">
            <w:r>
              <w:t>BWT/22A/FT</w:t>
            </w:r>
          </w:p>
          <w:p w14:paraId="08343971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0ECC8E1" w14:textId="5D2CC1D8" w:rsidR="00D077E9" w:rsidRDefault="00F1453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A690B8" wp14:editId="6D36BD18">
                <wp:simplePos x="0" y="0"/>
                <wp:positionH relativeFrom="column">
                  <wp:posOffset>4307205</wp:posOffset>
                </wp:positionH>
                <wp:positionV relativeFrom="paragraph">
                  <wp:posOffset>6957060</wp:posOffset>
                </wp:positionV>
                <wp:extent cx="2114550" cy="8286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2867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F9F09" id="Rectangle 9" o:spid="_x0000_s1026" style="position:absolute;margin-left:339.15pt;margin-top:547.8pt;width:166.5pt;height:6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" strokecolor="#012639 [1604]" strokeweight="2pt">
                <v:fill r:id="rId9" o:title="" recolor="t" rotate="t" type="fram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99EDD8" wp14:editId="056EAC25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A757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2FD9D22" wp14:editId="2681E577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6F5390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p w14:paraId="76E337DA" w14:textId="449B33E4" w:rsidR="00D077E9" w:rsidRDefault="00F14535" w:rsidP="00D077E9">
      <w:pPr>
        <w:pStyle w:val="Heading1"/>
      </w:pPr>
      <w:r>
        <w:lastRenderedPageBreak/>
        <w:t>INTRODUCTION</w:t>
      </w:r>
    </w:p>
    <w:tbl>
      <w:tblPr>
        <w:tblW w:w="9818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18"/>
      </w:tblGrid>
      <w:tr w:rsidR="00D077E9" w14:paraId="38737B84" w14:textId="77777777" w:rsidTr="00F14535">
        <w:trPr>
          <w:trHeight w:val="3530"/>
        </w:trPr>
        <w:tc>
          <w:tcPr>
            <w:tcW w:w="9818" w:type="dxa"/>
          </w:tcPr>
          <w:sdt>
            <w:sdtPr>
              <w:id w:val="1660650702"/>
              <w:placeholder>
                <w:docPart w:val="4C73A12A51D54F39AD61109BB3618F7C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05E2976A" w14:textId="53A36BA4" w:rsidR="00D077E9" w:rsidRDefault="00F14535" w:rsidP="00DF027C">
                <w:pPr>
                  <w:pStyle w:val="Heading2"/>
                </w:pPr>
                <w:r>
                  <w:t>The millionaire game</w:t>
                </w:r>
              </w:p>
            </w:sdtContent>
          </w:sdt>
          <w:p w14:paraId="60D782AA" w14:textId="77777777" w:rsidR="00DF027C" w:rsidRDefault="00DF027C" w:rsidP="00DF027C"/>
          <w:p w14:paraId="46BCA6B3" w14:textId="63BAA96B" w:rsidR="00DF027C" w:rsidRPr="00DF027C" w:rsidRDefault="00F14535" w:rsidP="00DF027C">
            <w:pPr>
              <w:pStyle w:val="Content"/>
            </w:pPr>
            <w:r>
              <w:t>The goal of the assignment is to create a millionaire game that can be run online.</w:t>
            </w:r>
          </w:p>
          <w:p w14:paraId="4E53ECEE" w14:textId="77777777" w:rsidR="00DF027C" w:rsidRDefault="00DF027C" w:rsidP="00DF027C"/>
          <w:p w14:paraId="04B54061" w14:textId="39E3C584" w:rsidR="00DF027C" w:rsidRDefault="00DF027C" w:rsidP="00DF027C">
            <w:pPr>
              <w:pStyle w:val="Content"/>
            </w:pPr>
          </w:p>
        </w:tc>
      </w:tr>
    </w:tbl>
    <w:p w14:paraId="0DD596CD" w14:textId="7D8AA2F7" w:rsidR="0087605E" w:rsidRDefault="00F14535" w:rsidP="00F14535">
      <w:pPr>
        <w:pStyle w:val="Heading1"/>
      </w:pPr>
      <w:r>
        <w:t>THE FUNCTIONALITIES</w:t>
      </w:r>
    </w:p>
    <w:p w14:paraId="4A9AEB1F" w14:textId="271F81D3" w:rsidR="00F14535" w:rsidRDefault="00F14535" w:rsidP="00F14535">
      <w:pPr>
        <w:pStyle w:val="Content"/>
      </w:pPr>
      <w:r>
        <w:t xml:space="preserve">The login </w:t>
      </w:r>
      <w:r w:rsidR="008F6B26">
        <w:t>functionalities.</w:t>
      </w:r>
    </w:p>
    <w:p w14:paraId="3DC2FA31" w14:textId="326F0B5E" w:rsidR="008F6B26" w:rsidRDefault="008F6B26" w:rsidP="008F6B26">
      <w:pPr>
        <w:pStyle w:val="Content"/>
        <w:numPr>
          <w:ilvl w:val="0"/>
          <w:numId w:val="1"/>
        </w:numPr>
      </w:pPr>
      <w:r>
        <w:t>Registration</w:t>
      </w:r>
    </w:p>
    <w:p w14:paraId="6913EC96" w14:textId="5A6E88B8" w:rsidR="008F6B26" w:rsidRDefault="008F6B26" w:rsidP="008F6B26">
      <w:pPr>
        <w:pStyle w:val="Content"/>
        <w:ind w:left="720"/>
      </w:pPr>
      <w:r>
        <w:t>First name and last name.</w:t>
      </w:r>
    </w:p>
    <w:p w14:paraId="5D7FE59D" w14:textId="3752EAB2" w:rsidR="008F6B26" w:rsidRDefault="008F6B26" w:rsidP="008F6B26">
      <w:pPr>
        <w:pStyle w:val="Content"/>
        <w:ind w:left="720"/>
      </w:pPr>
      <w:r>
        <w:rPr>
          <w:noProof/>
        </w:rPr>
        <w:drawing>
          <wp:inline distT="0" distB="0" distL="0" distR="0" wp14:anchorId="7170E8D7" wp14:editId="2899DAD5">
            <wp:extent cx="2832969" cy="17716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30208_1922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7" cy="17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2849C" wp14:editId="213BE78E">
            <wp:extent cx="2505075" cy="17725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30208_1922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675" cy="17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317" w14:textId="274104B0" w:rsidR="008F6B26" w:rsidRDefault="008F6B26" w:rsidP="008F6B26">
      <w:pPr>
        <w:pStyle w:val="Content"/>
        <w:ind w:left="720"/>
      </w:pPr>
      <w:r>
        <w:t xml:space="preserve">  Codes</w:t>
      </w:r>
    </w:p>
    <w:p w14:paraId="56583168" w14:textId="5D9BE3C4" w:rsidR="008F6B26" w:rsidRDefault="008F6B26" w:rsidP="008F6B26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73E3ACF2" wp14:editId="2DC4451B">
            <wp:extent cx="5079813" cy="45053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78" cy="4577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DB091" w14:textId="3C404E9D" w:rsidR="008F6B26" w:rsidRDefault="008F6B26" w:rsidP="008F6B26">
      <w:pPr>
        <w:pStyle w:val="Content"/>
        <w:ind w:left="720"/>
      </w:pPr>
    </w:p>
    <w:p w14:paraId="0A14BAC6" w14:textId="584DFA52" w:rsidR="003724FC" w:rsidRDefault="003724FC" w:rsidP="008F6B26">
      <w:pPr>
        <w:pStyle w:val="Content"/>
        <w:ind w:left="720"/>
      </w:pPr>
    </w:p>
    <w:p w14:paraId="42890510" w14:textId="1D941885" w:rsidR="003724FC" w:rsidRDefault="003724FC" w:rsidP="008F6B26">
      <w:pPr>
        <w:pStyle w:val="Content"/>
        <w:ind w:left="720"/>
      </w:pPr>
    </w:p>
    <w:p w14:paraId="557D7AC2" w14:textId="49DB5984" w:rsidR="003724FC" w:rsidRDefault="003724FC" w:rsidP="008F6B26">
      <w:pPr>
        <w:pStyle w:val="Content"/>
        <w:ind w:left="720"/>
      </w:pPr>
    </w:p>
    <w:p w14:paraId="7F05EC26" w14:textId="21416DC9" w:rsidR="003724FC" w:rsidRDefault="003724FC" w:rsidP="008F6B26">
      <w:pPr>
        <w:pStyle w:val="Content"/>
        <w:ind w:left="720"/>
      </w:pPr>
    </w:p>
    <w:p w14:paraId="661D74C9" w14:textId="131628C6" w:rsidR="003724FC" w:rsidRDefault="003724FC" w:rsidP="008F6B26">
      <w:pPr>
        <w:pStyle w:val="Content"/>
        <w:ind w:left="720"/>
      </w:pPr>
    </w:p>
    <w:p w14:paraId="54270108" w14:textId="775F6638" w:rsidR="003724FC" w:rsidRDefault="003724FC" w:rsidP="008F6B26">
      <w:pPr>
        <w:pStyle w:val="Content"/>
        <w:ind w:left="720"/>
      </w:pPr>
    </w:p>
    <w:p w14:paraId="21E17C24" w14:textId="6264260D" w:rsidR="003724FC" w:rsidRDefault="003724FC" w:rsidP="008F6B26">
      <w:pPr>
        <w:pStyle w:val="Content"/>
        <w:ind w:left="720"/>
      </w:pPr>
    </w:p>
    <w:p w14:paraId="3714AAAC" w14:textId="2EE45C2E" w:rsidR="003724FC" w:rsidRDefault="003724FC" w:rsidP="008F6B26">
      <w:pPr>
        <w:pStyle w:val="Content"/>
        <w:ind w:left="720"/>
      </w:pPr>
    </w:p>
    <w:p w14:paraId="09B1266F" w14:textId="6C1C1C01" w:rsidR="003724FC" w:rsidRDefault="003724FC" w:rsidP="008F6B26">
      <w:pPr>
        <w:pStyle w:val="Content"/>
        <w:ind w:left="720"/>
      </w:pPr>
    </w:p>
    <w:p w14:paraId="0D6B4E99" w14:textId="68B2FD59" w:rsidR="003724FC" w:rsidRDefault="003724FC" w:rsidP="008F6B26">
      <w:pPr>
        <w:pStyle w:val="Content"/>
        <w:ind w:left="720"/>
      </w:pPr>
    </w:p>
    <w:p w14:paraId="35AE4142" w14:textId="790A5977" w:rsidR="003724FC" w:rsidRDefault="003724FC" w:rsidP="008F6B26">
      <w:pPr>
        <w:pStyle w:val="Content"/>
        <w:ind w:left="720"/>
      </w:pPr>
    </w:p>
    <w:p w14:paraId="1D1717EE" w14:textId="19FDB5F1" w:rsidR="003724FC" w:rsidRDefault="003724FC" w:rsidP="008F6B26">
      <w:pPr>
        <w:pStyle w:val="Content"/>
        <w:ind w:left="720"/>
      </w:pPr>
    </w:p>
    <w:p w14:paraId="3539A609" w14:textId="7FA365AE" w:rsidR="003724FC" w:rsidRDefault="003724FC" w:rsidP="008F6B26">
      <w:pPr>
        <w:pStyle w:val="Content"/>
        <w:ind w:left="720"/>
      </w:pPr>
    </w:p>
    <w:p w14:paraId="3A80D02D" w14:textId="7ABF33DF" w:rsidR="003724FC" w:rsidRDefault="003724FC" w:rsidP="008F6B26">
      <w:pPr>
        <w:pStyle w:val="Content"/>
        <w:ind w:left="720"/>
      </w:pPr>
    </w:p>
    <w:p w14:paraId="1435F6F0" w14:textId="77777777" w:rsidR="003724FC" w:rsidRDefault="003724FC" w:rsidP="008F6B26">
      <w:pPr>
        <w:pStyle w:val="Content"/>
        <w:ind w:left="720"/>
      </w:pPr>
    </w:p>
    <w:p w14:paraId="4C45D7AF" w14:textId="09F24CB9" w:rsidR="008F6B26" w:rsidRDefault="008F6B26" w:rsidP="008F6B26">
      <w:pPr>
        <w:pStyle w:val="Content"/>
        <w:numPr>
          <w:ilvl w:val="0"/>
          <w:numId w:val="1"/>
        </w:numPr>
      </w:pPr>
      <w:r>
        <w:t xml:space="preserve">NIC </w:t>
      </w:r>
    </w:p>
    <w:p w14:paraId="6D8C889E" w14:textId="68679611" w:rsidR="008F6B26" w:rsidRDefault="008F6B26" w:rsidP="008F6B26">
      <w:pPr>
        <w:pStyle w:val="Content"/>
        <w:ind w:left="720"/>
      </w:pPr>
      <w:r>
        <w:rPr>
          <w:noProof/>
        </w:rPr>
        <w:drawing>
          <wp:inline distT="0" distB="0" distL="0" distR="0" wp14:anchorId="7B22AC26" wp14:editId="17C2A6FF">
            <wp:extent cx="3220085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5037C" w14:textId="1A6168F2" w:rsidR="008F6B26" w:rsidRDefault="008F6B26" w:rsidP="008F6B26">
      <w:pPr>
        <w:pStyle w:val="Content"/>
        <w:ind w:left="720"/>
      </w:pPr>
    </w:p>
    <w:p w14:paraId="2603C16A" w14:textId="4C652F79" w:rsidR="008F6B26" w:rsidRDefault="008F6B26" w:rsidP="008F6B26">
      <w:pPr>
        <w:pStyle w:val="Content"/>
        <w:ind w:left="720"/>
      </w:pPr>
      <w:r>
        <w:t>Codes</w:t>
      </w:r>
    </w:p>
    <w:p w14:paraId="33647D82" w14:textId="6C0FF729" w:rsidR="003724FC" w:rsidRDefault="003724FC" w:rsidP="008F6B26">
      <w:pPr>
        <w:pStyle w:val="Content"/>
        <w:ind w:left="720"/>
      </w:pPr>
      <w:r>
        <w:rPr>
          <w:noProof/>
        </w:rPr>
        <w:drawing>
          <wp:inline distT="0" distB="0" distL="0" distR="0" wp14:anchorId="0B25AEBF" wp14:editId="3E8C893C">
            <wp:extent cx="5810885" cy="4534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53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9C666" w14:textId="3B2DC28B" w:rsidR="003724FC" w:rsidRDefault="003724FC" w:rsidP="008F6B26">
      <w:pPr>
        <w:pStyle w:val="Content"/>
        <w:ind w:left="720"/>
      </w:pPr>
    </w:p>
    <w:p w14:paraId="658D233D" w14:textId="728DC5B5" w:rsidR="003724FC" w:rsidRDefault="003724FC" w:rsidP="008F6B26">
      <w:pPr>
        <w:pStyle w:val="Content"/>
        <w:ind w:left="720"/>
      </w:pPr>
    </w:p>
    <w:p w14:paraId="43E695D5" w14:textId="203270AC" w:rsidR="003724FC" w:rsidRDefault="003724FC" w:rsidP="008F6B26">
      <w:pPr>
        <w:pStyle w:val="Content"/>
        <w:ind w:left="720"/>
      </w:pPr>
      <w:r>
        <w:lastRenderedPageBreak/>
        <w:t>3.</w:t>
      </w:r>
      <w:r w:rsidR="00C4739A">
        <w:t>Phone number</w:t>
      </w:r>
    </w:p>
    <w:p w14:paraId="55ED9D7C" w14:textId="664E1DC5" w:rsidR="003724FC" w:rsidRDefault="003724FC" w:rsidP="008F6B26">
      <w:pPr>
        <w:pStyle w:val="Content"/>
        <w:ind w:left="720"/>
      </w:pPr>
      <w:r>
        <w:rPr>
          <w:noProof/>
        </w:rPr>
        <w:drawing>
          <wp:inline distT="0" distB="0" distL="0" distR="0" wp14:anchorId="5D3AF45F" wp14:editId="0303334F">
            <wp:extent cx="3201035" cy="2028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4739A">
        <w:rPr>
          <w:noProof/>
        </w:rPr>
        <w:drawing>
          <wp:inline distT="0" distB="0" distL="0" distR="0" wp14:anchorId="3802B4AE" wp14:editId="5E45F793">
            <wp:extent cx="2552065" cy="2050962"/>
            <wp:effectExtent l="0" t="0" r="63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34" cy="2080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D5A0B" w14:textId="4964410C" w:rsidR="00C4739A" w:rsidRDefault="00C4739A" w:rsidP="008F6B26">
      <w:pPr>
        <w:pStyle w:val="Content"/>
        <w:ind w:left="720"/>
      </w:pPr>
    </w:p>
    <w:p w14:paraId="2620362A" w14:textId="1F1156FA" w:rsidR="00C4739A" w:rsidRDefault="00C4739A" w:rsidP="008F6B26">
      <w:pPr>
        <w:pStyle w:val="Content"/>
        <w:ind w:left="720"/>
      </w:pPr>
      <w:r>
        <w:t>Code</w:t>
      </w:r>
    </w:p>
    <w:p w14:paraId="00F76D5B" w14:textId="7B1C378A" w:rsidR="00C4739A" w:rsidRDefault="00C4739A" w:rsidP="008F6B26">
      <w:pPr>
        <w:pStyle w:val="Content"/>
        <w:ind w:left="720"/>
      </w:pPr>
      <w:r>
        <w:rPr>
          <w:noProof/>
        </w:rPr>
        <w:drawing>
          <wp:inline distT="0" distB="0" distL="0" distR="0" wp14:anchorId="162ABC28" wp14:editId="53FEE377">
            <wp:extent cx="6020435" cy="5325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532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BA1C6" w14:textId="4796AE18" w:rsidR="00C4739A" w:rsidRDefault="00C4739A" w:rsidP="008F6B26">
      <w:pPr>
        <w:pStyle w:val="Content"/>
        <w:ind w:left="720"/>
      </w:pPr>
    </w:p>
    <w:p w14:paraId="7AA199B9" w14:textId="67792B41" w:rsidR="00C4739A" w:rsidRDefault="00C4739A" w:rsidP="00C4739A">
      <w:pPr>
        <w:pStyle w:val="Content"/>
        <w:numPr>
          <w:ilvl w:val="0"/>
          <w:numId w:val="1"/>
        </w:numPr>
      </w:pPr>
      <w:r>
        <w:lastRenderedPageBreak/>
        <w:t>State hide when player choose Mauritius.</w:t>
      </w:r>
    </w:p>
    <w:p w14:paraId="2E7D4AD6" w14:textId="448E54E4" w:rsidR="00C4739A" w:rsidRDefault="00C4739A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7003D8DA" wp14:editId="4265729F">
            <wp:extent cx="3220085" cy="1847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D0506" wp14:editId="1B952A8E">
            <wp:extent cx="2476500" cy="1847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B775C" w14:textId="49C95924" w:rsidR="00C4739A" w:rsidRDefault="00C4739A" w:rsidP="00C4739A">
      <w:pPr>
        <w:pStyle w:val="Content"/>
        <w:ind w:left="720"/>
      </w:pPr>
    </w:p>
    <w:p w14:paraId="4C6D8FCC" w14:textId="12BCDB45" w:rsidR="00C4739A" w:rsidRDefault="00C4739A" w:rsidP="00C4739A">
      <w:pPr>
        <w:pStyle w:val="Content"/>
        <w:ind w:left="720"/>
      </w:pPr>
      <w:r>
        <w:t>Code</w:t>
      </w:r>
    </w:p>
    <w:p w14:paraId="587F08DE" w14:textId="4FF887C3" w:rsidR="00C4739A" w:rsidRDefault="00C4739A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5C244DB3" wp14:editId="7BFC3CF3">
            <wp:extent cx="4105910" cy="326771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D3283" w14:textId="38D46C56" w:rsidR="00C4739A" w:rsidRDefault="00C4739A" w:rsidP="00C4739A">
      <w:pPr>
        <w:pStyle w:val="Content"/>
        <w:ind w:left="720"/>
      </w:pPr>
    </w:p>
    <w:p w14:paraId="484CDF15" w14:textId="4816F92D" w:rsidR="00C4739A" w:rsidRDefault="00C4739A" w:rsidP="00C4739A">
      <w:pPr>
        <w:pStyle w:val="Content"/>
        <w:ind w:left="720"/>
      </w:pPr>
    </w:p>
    <w:p w14:paraId="3462174E" w14:textId="3224CAA7" w:rsidR="00C4739A" w:rsidRDefault="00C4739A" w:rsidP="00C4739A">
      <w:pPr>
        <w:pStyle w:val="Content"/>
        <w:ind w:left="720"/>
      </w:pPr>
    </w:p>
    <w:p w14:paraId="487F2ECD" w14:textId="523348E9" w:rsidR="00C4739A" w:rsidRDefault="00C4739A" w:rsidP="00C4739A">
      <w:pPr>
        <w:pStyle w:val="Content"/>
        <w:ind w:left="720"/>
      </w:pPr>
    </w:p>
    <w:p w14:paraId="1480F5B4" w14:textId="325EB2D0" w:rsidR="00C4739A" w:rsidRDefault="00C4739A" w:rsidP="00C4739A">
      <w:pPr>
        <w:pStyle w:val="Content"/>
        <w:ind w:left="720"/>
      </w:pPr>
    </w:p>
    <w:p w14:paraId="75FEA6C8" w14:textId="455142F6" w:rsidR="00C4739A" w:rsidRDefault="00C4739A" w:rsidP="00C4739A">
      <w:pPr>
        <w:pStyle w:val="Content"/>
        <w:ind w:left="720"/>
      </w:pPr>
    </w:p>
    <w:p w14:paraId="5982BE64" w14:textId="07CEF92B" w:rsidR="00C4739A" w:rsidRDefault="00C4739A" w:rsidP="00C4739A">
      <w:pPr>
        <w:pStyle w:val="Content"/>
        <w:ind w:left="720"/>
      </w:pPr>
    </w:p>
    <w:p w14:paraId="2A399D3F" w14:textId="7F523D52" w:rsidR="00C4739A" w:rsidRDefault="00C4739A" w:rsidP="00C4739A">
      <w:pPr>
        <w:pStyle w:val="Content"/>
        <w:ind w:left="720"/>
      </w:pPr>
    </w:p>
    <w:p w14:paraId="11075EEA" w14:textId="62D0EEAE" w:rsidR="00C4739A" w:rsidRDefault="00C4739A" w:rsidP="00C4739A">
      <w:pPr>
        <w:pStyle w:val="Content"/>
        <w:ind w:left="720"/>
      </w:pPr>
    </w:p>
    <w:p w14:paraId="0461617B" w14:textId="26E55E1D" w:rsidR="00C4739A" w:rsidRDefault="00C4739A" w:rsidP="00C4739A">
      <w:pPr>
        <w:pStyle w:val="Content"/>
        <w:ind w:left="720"/>
      </w:pPr>
    </w:p>
    <w:p w14:paraId="48583B60" w14:textId="48FA1F66" w:rsidR="00C4739A" w:rsidRDefault="00C4739A" w:rsidP="00C4739A">
      <w:pPr>
        <w:pStyle w:val="Content"/>
        <w:numPr>
          <w:ilvl w:val="0"/>
          <w:numId w:val="1"/>
        </w:numPr>
      </w:pPr>
      <w:r>
        <w:lastRenderedPageBreak/>
        <w:t>Email</w:t>
      </w:r>
    </w:p>
    <w:p w14:paraId="3E935662" w14:textId="1B745618" w:rsidR="000C797A" w:rsidRDefault="000C797A" w:rsidP="000C797A">
      <w:pPr>
        <w:pStyle w:val="Content"/>
        <w:ind w:left="720"/>
      </w:pPr>
      <w:r>
        <w:rPr>
          <w:noProof/>
        </w:rPr>
        <w:drawing>
          <wp:inline distT="0" distB="0" distL="0" distR="0" wp14:anchorId="74D04F82" wp14:editId="00302D7C">
            <wp:extent cx="3515360" cy="291528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91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17955C" w14:textId="403146CF" w:rsidR="000C797A" w:rsidRDefault="000C797A" w:rsidP="000C797A">
      <w:pPr>
        <w:pStyle w:val="Content"/>
        <w:ind w:left="720"/>
      </w:pPr>
      <w:r>
        <w:t>Codes</w:t>
      </w:r>
    </w:p>
    <w:p w14:paraId="48D7349E" w14:textId="77777777" w:rsidR="000C797A" w:rsidRDefault="000C797A" w:rsidP="000C797A">
      <w:pPr>
        <w:pStyle w:val="Content"/>
        <w:ind w:left="720"/>
      </w:pPr>
    </w:p>
    <w:p w14:paraId="15676669" w14:textId="3D7649F8" w:rsidR="00C4739A" w:rsidRDefault="000C797A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364A3C0F" wp14:editId="1DD1FA19">
            <wp:extent cx="6011545" cy="4426718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94" cy="444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00869B" w14:textId="7538EE81" w:rsidR="000C797A" w:rsidRDefault="000C797A" w:rsidP="00C4739A">
      <w:pPr>
        <w:pStyle w:val="Content"/>
        <w:ind w:left="720"/>
      </w:pPr>
    </w:p>
    <w:p w14:paraId="2422B0FE" w14:textId="561FB1D5" w:rsidR="000C797A" w:rsidRDefault="00F763A2" w:rsidP="00C4739A">
      <w:pPr>
        <w:pStyle w:val="Content"/>
        <w:ind w:left="720"/>
      </w:pPr>
      <w:r>
        <w:lastRenderedPageBreak/>
        <w:t>5.Password</w:t>
      </w:r>
    </w:p>
    <w:p w14:paraId="18F6204F" w14:textId="509DA95C" w:rsidR="00F763A2" w:rsidRDefault="00F763A2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09A9FA4B" wp14:editId="350247AD">
            <wp:extent cx="3591560" cy="365823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70CC2" w14:textId="2E80A7EC" w:rsidR="00F763A2" w:rsidRDefault="00F763A2" w:rsidP="00C4739A">
      <w:pPr>
        <w:pStyle w:val="Content"/>
        <w:ind w:left="720"/>
      </w:pPr>
    </w:p>
    <w:p w14:paraId="18B6DB15" w14:textId="39A75EEA" w:rsidR="00F763A2" w:rsidRDefault="00F763A2" w:rsidP="00C4739A">
      <w:pPr>
        <w:pStyle w:val="Content"/>
        <w:ind w:left="720"/>
      </w:pPr>
      <w:r>
        <w:t>Codes</w:t>
      </w:r>
    </w:p>
    <w:p w14:paraId="533C9427" w14:textId="651543B8" w:rsidR="00F763A2" w:rsidRDefault="00F763A2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05BB313B" wp14:editId="6BCE6800">
            <wp:extent cx="4314825" cy="36792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03" cy="3697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30444" w14:textId="15877E18" w:rsidR="00F763A2" w:rsidRDefault="00F763A2" w:rsidP="00C4739A">
      <w:pPr>
        <w:pStyle w:val="Content"/>
        <w:ind w:left="720"/>
      </w:pPr>
    </w:p>
    <w:p w14:paraId="09FD2CF3" w14:textId="50B20BAA" w:rsidR="00F763A2" w:rsidRDefault="00F763A2" w:rsidP="00C4739A">
      <w:pPr>
        <w:pStyle w:val="Content"/>
        <w:ind w:left="720"/>
      </w:pPr>
    </w:p>
    <w:p w14:paraId="59766B19" w14:textId="05FFD9BD" w:rsidR="00F763A2" w:rsidRDefault="00F763A2" w:rsidP="00C4739A">
      <w:pPr>
        <w:pStyle w:val="Content"/>
        <w:ind w:left="720"/>
      </w:pPr>
      <w:r>
        <w:t>7.Captcha</w:t>
      </w:r>
    </w:p>
    <w:p w14:paraId="4350CD6D" w14:textId="77777777" w:rsidR="00F763A2" w:rsidRDefault="00F763A2" w:rsidP="00C4739A">
      <w:pPr>
        <w:pStyle w:val="Content"/>
        <w:ind w:left="720"/>
      </w:pPr>
    </w:p>
    <w:p w14:paraId="4009574B" w14:textId="28832EAA" w:rsidR="00F763A2" w:rsidRDefault="00F763A2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360313B2" wp14:editId="4C09A170">
            <wp:extent cx="3734435" cy="3277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27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E9E3F" w14:textId="7C99D2E4" w:rsidR="00F763A2" w:rsidRDefault="00F763A2" w:rsidP="00C4739A">
      <w:pPr>
        <w:pStyle w:val="Content"/>
        <w:ind w:left="720"/>
      </w:pPr>
    </w:p>
    <w:p w14:paraId="343C6645" w14:textId="0C2C3F35" w:rsidR="00F763A2" w:rsidRDefault="00F763A2" w:rsidP="00C4739A">
      <w:pPr>
        <w:pStyle w:val="Content"/>
        <w:ind w:left="720"/>
      </w:pPr>
    </w:p>
    <w:p w14:paraId="18819B70" w14:textId="2A1CBC70" w:rsidR="00F763A2" w:rsidRDefault="00F763A2" w:rsidP="00C4739A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43CBB2D5" wp14:editId="0EC802B6">
            <wp:extent cx="4782185" cy="6001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60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8F6F1" w14:textId="09465F95" w:rsidR="00F763A2" w:rsidRDefault="00F763A2" w:rsidP="00C4739A">
      <w:pPr>
        <w:pStyle w:val="Content"/>
        <w:ind w:left="720"/>
      </w:pPr>
    </w:p>
    <w:p w14:paraId="6BCD9D69" w14:textId="4A1CAD85" w:rsidR="00F763A2" w:rsidRDefault="00F763A2" w:rsidP="00C4739A">
      <w:pPr>
        <w:pStyle w:val="Content"/>
        <w:ind w:left="720"/>
      </w:pPr>
    </w:p>
    <w:p w14:paraId="4939A234" w14:textId="43108B65" w:rsidR="00F763A2" w:rsidRDefault="00F763A2" w:rsidP="00C4739A">
      <w:pPr>
        <w:pStyle w:val="Content"/>
        <w:ind w:left="720"/>
      </w:pPr>
    </w:p>
    <w:p w14:paraId="6CC067BF" w14:textId="6FD44047" w:rsidR="00F763A2" w:rsidRDefault="00F763A2" w:rsidP="00C4739A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435A6069" wp14:editId="29BA6C2A">
            <wp:extent cx="5067935" cy="58013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580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3BFAB" w14:textId="20DCEF78" w:rsidR="00F763A2" w:rsidRDefault="00F763A2" w:rsidP="00C4739A">
      <w:pPr>
        <w:pStyle w:val="Content"/>
        <w:ind w:left="720"/>
      </w:pPr>
    </w:p>
    <w:p w14:paraId="56DB9B3F" w14:textId="41DF92C2" w:rsidR="00F763A2" w:rsidRDefault="00F763A2" w:rsidP="00C4739A">
      <w:pPr>
        <w:pStyle w:val="Content"/>
        <w:ind w:left="720"/>
      </w:pPr>
    </w:p>
    <w:p w14:paraId="390DF245" w14:textId="67141A14" w:rsidR="00F763A2" w:rsidRDefault="00F763A2" w:rsidP="00C4739A">
      <w:pPr>
        <w:pStyle w:val="Content"/>
        <w:ind w:left="720"/>
      </w:pPr>
    </w:p>
    <w:p w14:paraId="09396961" w14:textId="7A8C683B" w:rsidR="00F763A2" w:rsidRDefault="00F763A2" w:rsidP="00C4739A">
      <w:pPr>
        <w:pStyle w:val="Content"/>
        <w:ind w:left="720"/>
      </w:pPr>
    </w:p>
    <w:p w14:paraId="77878FE6" w14:textId="26A85D1F" w:rsidR="00F763A2" w:rsidRDefault="00F763A2" w:rsidP="00C4739A">
      <w:pPr>
        <w:pStyle w:val="Content"/>
        <w:ind w:left="720"/>
      </w:pPr>
    </w:p>
    <w:p w14:paraId="24093DC3" w14:textId="119330F8" w:rsidR="00F763A2" w:rsidRDefault="00F763A2" w:rsidP="00C4739A">
      <w:pPr>
        <w:pStyle w:val="Content"/>
        <w:ind w:left="720"/>
      </w:pPr>
    </w:p>
    <w:p w14:paraId="56CA4660" w14:textId="28FAB821" w:rsidR="00F763A2" w:rsidRDefault="00F763A2" w:rsidP="00C4739A">
      <w:pPr>
        <w:pStyle w:val="Content"/>
        <w:ind w:left="720"/>
      </w:pPr>
    </w:p>
    <w:p w14:paraId="35768901" w14:textId="790032A7" w:rsidR="00F763A2" w:rsidRDefault="00F763A2" w:rsidP="00C4739A">
      <w:pPr>
        <w:pStyle w:val="Content"/>
        <w:ind w:left="720"/>
      </w:pPr>
      <w:r>
        <w:t>6.Username</w:t>
      </w:r>
    </w:p>
    <w:p w14:paraId="17A427CF" w14:textId="77777777" w:rsidR="00F763A2" w:rsidRDefault="00F763A2" w:rsidP="00C4739A">
      <w:pPr>
        <w:pStyle w:val="Content"/>
        <w:ind w:left="720"/>
      </w:pPr>
    </w:p>
    <w:p w14:paraId="0FA29D79" w14:textId="1A224E2F" w:rsidR="00F763A2" w:rsidRDefault="00F763A2" w:rsidP="00C4739A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0219C9B7" wp14:editId="448FB174">
            <wp:extent cx="3229610" cy="2238375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E31EC" w14:textId="0A947955" w:rsidR="00F763A2" w:rsidRDefault="00F763A2" w:rsidP="00C4739A">
      <w:pPr>
        <w:pStyle w:val="Content"/>
        <w:ind w:left="720"/>
      </w:pPr>
    </w:p>
    <w:p w14:paraId="7CFF64C0" w14:textId="07E83541" w:rsidR="00F763A2" w:rsidRDefault="00F763A2" w:rsidP="00C4739A">
      <w:pPr>
        <w:pStyle w:val="Content"/>
        <w:ind w:left="720"/>
      </w:pPr>
      <w:r>
        <w:t>Codes</w:t>
      </w:r>
      <w:r>
        <w:rPr>
          <w:noProof/>
        </w:rPr>
        <w:drawing>
          <wp:inline distT="0" distB="0" distL="0" distR="0" wp14:anchorId="75062F3A" wp14:editId="61BF6DE8">
            <wp:extent cx="5896610" cy="379158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379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C3109" w14:textId="77777777" w:rsidR="00F763A2" w:rsidRDefault="00F763A2" w:rsidP="00C4739A">
      <w:pPr>
        <w:pStyle w:val="Content"/>
        <w:ind w:left="720"/>
      </w:pPr>
    </w:p>
    <w:p w14:paraId="01AD2CAE" w14:textId="6B97BFD6" w:rsidR="00F763A2" w:rsidRDefault="00F763A2" w:rsidP="00C4739A">
      <w:pPr>
        <w:pStyle w:val="Content"/>
        <w:ind w:left="720"/>
      </w:pPr>
    </w:p>
    <w:p w14:paraId="37A77087" w14:textId="2D94B84C" w:rsidR="00F763A2" w:rsidRDefault="00F763A2" w:rsidP="00C4739A">
      <w:pPr>
        <w:pStyle w:val="Content"/>
        <w:ind w:left="720"/>
      </w:pPr>
    </w:p>
    <w:p w14:paraId="3D6EF980" w14:textId="65667EB0" w:rsidR="00F763A2" w:rsidRDefault="00F763A2" w:rsidP="00C4739A">
      <w:pPr>
        <w:pStyle w:val="Content"/>
        <w:ind w:left="720"/>
      </w:pPr>
    </w:p>
    <w:p w14:paraId="281701F4" w14:textId="15B2A338" w:rsidR="00F763A2" w:rsidRDefault="00F763A2" w:rsidP="00C4739A">
      <w:pPr>
        <w:pStyle w:val="Content"/>
        <w:ind w:left="720"/>
      </w:pPr>
    </w:p>
    <w:p w14:paraId="012C49F4" w14:textId="1B1DC85F" w:rsidR="00F763A2" w:rsidRDefault="00F763A2" w:rsidP="00C4739A">
      <w:pPr>
        <w:pStyle w:val="Content"/>
        <w:ind w:left="720"/>
      </w:pPr>
    </w:p>
    <w:p w14:paraId="609C96DD" w14:textId="62E33D12" w:rsidR="00F763A2" w:rsidRDefault="00F763A2" w:rsidP="00C4739A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6E37A59E" wp14:editId="5C69D37D">
            <wp:extent cx="5229860" cy="3972560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97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9B359" w14:textId="1F4216CE" w:rsidR="00F763A2" w:rsidRDefault="00F763A2" w:rsidP="00C4739A">
      <w:pPr>
        <w:pStyle w:val="Content"/>
        <w:ind w:left="720"/>
      </w:pPr>
    </w:p>
    <w:p w14:paraId="45719C86" w14:textId="328EA9A8" w:rsidR="00F763A2" w:rsidRDefault="00F763A2" w:rsidP="00C4739A">
      <w:pPr>
        <w:pStyle w:val="Content"/>
        <w:ind w:left="720"/>
      </w:pPr>
    </w:p>
    <w:p w14:paraId="260F57DE" w14:textId="77777777" w:rsidR="00F763A2" w:rsidRDefault="00F763A2" w:rsidP="00C4739A">
      <w:pPr>
        <w:pStyle w:val="Content"/>
        <w:ind w:left="720"/>
      </w:pPr>
    </w:p>
    <w:p w14:paraId="49658157" w14:textId="0CFA5F5A" w:rsidR="00F763A2" w:rsidRDefault="00F763A2" w:rsidP="00C4739A">
      <w:pPr>
        <w:pStyle w:val="Content"/>
        <w:ind w:left="720"/>
      </w:pPr>
      <w:r>
        <w:t>9. reset</w:t>
      </w:r>
    </w:p>
    <w:p w14:paraId="7C28A95A" w14:textId="6ECFEB28" w:rsidR="00F763A2" w:rsidRDefault="00F763A2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6E501E92" wp14:editId="474A7278">
            <wp:extent cx="5639435" cy="1838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D5D49" w14:textId="3D96B948" w:rsidR="00F763A2" w:rsidRDefault="00F763A2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359E50DF" wp14:editId="542340B1">
            <wp:extent cx="5287010" cy="11049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EDF4A" w14:textId="1ED8F573" w:rsidR="00A9789C" w:rsidRDefault="00A9789C" w:rsidP="00C4739A">
      <w:pPr>
        <w:pStyle w:val="Content"/>
        <w:ind w:left="720"/>
      </w:pPr>
    </w:p>
    <w:p w14:paraId="044CEEE9" w14:textId="1C209FD7" w:rsidR="00A9789C" w:rsidRDefault="00A9789C" w:rsidP="00A9789C">
      <w:pPr>
        <w:pStyle w:val="Heading1"/>
      </w:pPr>
      <w:r>
        <w:lastRenderedPageBreak/>
        <w:t>The Game Functionalities</w:t>
      </w:r>
    </w:p>
    <w:p w14:paraId="0A006CAD" w14:textId="504659F1" w:rsidR="00A9789C" w:rsidRPr="00A9789C" w:rsidRDefault="00A9789C" w:rsidP="00A9789C">
      <w:pPr>
        <w:pStyle w:val="Content"/>
        <w:rPr>
          <w:lang w:val="en-MU"/>
        </w:rPr>
      </w:pPr>
      <w:r>
        <w:t>1.</w:t>
      </w:r>
      <w:r w:rsidRPr="00A9789C">
        <w:rPr>
          <w:lang w:val="en-MU"/>
        </w:rPr>
        <w:t xml:space="preserve">The </w:t>
      </w:r>
      <w:proofErr w:type="spellStart"/>
      <w:r w:rsidRPr="00A9789C">
        <w:rPr>
          <w:lang w:val="en-MU"/>
        </w:rPr>
        <w:t>MCQ’s</w:t>
      </w:r>
      <w:proofErr w:type="spellEnd"/>
      <w:r w:rsidRPr="00A9789C">
        <w:rPr>
          <w:lang w:val="en-MU"/>
        </w:rPr>
        <w:t xml:space="preserve"> will be comprised of four answers, with only one possible correct</w:t>
      </w:r>
    </w:p>
    <w:p w14:paraId="2AA0CD9A" w14:textId="52605F6A" w:rsidR="00A9789C" w:rsidRDefault="00A9789C" w:rsidP="00A9789C">
      <w:pPr>
        <w:pStyle w:val="Content"/>
        <w:rPr>
          <w:b/>
        </w:rPr>
      </w:pPr>
      <w:r w:rsidRPr="00A9789C">
        <w:rPr>
          <w:b/>
          <w:lang w:val="en-MU"/>
        </w:rPr>
        <w:t>Answer</w:t>
      </w:r>
      <w:r>
        <w:rPr>
          <w:b/>
        </w:rPr>
        <w:t>.</w:t>
      </w:r>
    </w:p>
    <w:p w14:paraId="56394438" w14:textId="77777777" w:rsidR="00A9789C" w:rsidRPr="00A9789C" w:rsidRDefault="00A9789C" w:rsidP="00A9789C">
      <w:pPr>
        <w:pStyle w:val="Content"/>
      </w:pPr>
    </w:p>
    <w:p w14:paraId="0594ED5A" w14:textId="0741FB6E" w:rsidR="00A9789C" w:rsidRDefault="00A9789C" w:rsidP="00A9789C">
      <w:pPr>
        <w:pStyle w:val="Content"/>
      </w:pPr>
      <w:r>
        <w:rPr>
          <w:noProof/>
        </w:rPr>
        <w:drawing>
          <wp:inline distT="0" distB="0" distL="0" distR="0" wp14:anchorId="7E584E26" wp14:editId="2A0119A8">
            <wp:extent cx="6384290" cy="32406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037" cy="326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763AF" w14:textId="4B28BE4C" w:rsidR="00A9789C" w:rsidRDefault="00A9789C" w:rsidP="00A9789C">
      <w:pPr>
        <w:pStyle w:val="Content"/>
      </w:pPr>
      <w:r>
        <w:rPr>
          <w:noProof/>
        </w:rPr>
        <w:drawing>
          <wp:inline distT="0" distB="0" distL="0" distR="0" wp14:anchorId="7B7D5E76" wp14:editId="777B2AE0">
            <wp:extent cx="4334510" cy="1952625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837E8" w14:textId="77777777" w:rsidR="00A9789C" w:rsidRDefault="00A9789C" w:rsidP="00A9789C">
      <w:pPr>
        <w:pStyle w:val="Content"/>
      </w:pPr>
    </w:p>
    <w:p w14:paraId="0AB04548" w14:textId="77777777" w:rsidR="00A9789C" w:rsidRDefault="00A9789C" w:rsidP="00A9789C">
      <w:pPr>
        <w:pStyle w:val="Content"/>
      </w:pPr>
    </w:p>
    <w:p w14:paraId="6ABE5FB1" w14:textId="666856FF" w:rsidR="00A9789C" w:rsidRDefault="00A9789C" w:rsidP="00C4739A">
      <w:pPr>
        <w:pStyle w:val="Content"/>
        <w:ind w:left="720"/>
      </w:pPr>
    </w:p>
    <w:p w14:paraId="4BDE6DF2" w14:textId="2F2CB9AD" w:rsidR="00A9789C" w:rsidRDefault="00A9789C" w:rsidP="00C4739A">
      <w:pPr>
        <w:pStyle w:val="Content"/>
        <w:ind w:left="720"/>
      </w:pPr>
    </w:p>
    <w:p w14:paraId="61DBF6BD" w14:textId="4E95A925" w:rsidR="00A9789C" w:rsidRDefault="00A9789C" w:rsidP="00C4739A">
      <w:pPr>
        <w:pStyle w:val="Content"/>
        <w:ind w:left="720"/>
      </w:pPr>
    </w:p>
    <w:p w14:paraId="5E86CD47" w14:textId="747DF8A7" w:rsidR="00A9789C" w:rsidRDefault="00A9789C" w:rsidP="00C4739A">
      <w:pPr>
        <w:pStyle w:val="Content"/>
        <w:ind w:left="720"/>
      </w:pPr>
    </w:p>
    <w:p w14:paraId="1FB91309" w14:textId="1A1BF732" w:rsidR="00A9789C" w:rsidRDefault="00A9789C" w:rsidP="00C4739A">
      <w:pPr>
        <w:pStyle w:val="Content"/>
        <w:ind w:left="720"/>
      </w:pPr>
    </w:p>
    <w:p w14:paraId="3DE6F21C" w14:textId="5FE2F7CF" w:rsidR="00A9789C" w:rsidRDefault="00A9789C" w:rsidP="00C4739A">
      <w:pPr>
        <w:pStyle w:val="Content"/>
        <w:ind w:left="720"/>
      </w:pPr>
    </w:p>
    <w:p w14:paraId="21499FA9" w14:textId="3F561106" w:rsidR="00A9789C" w:rsidRDefault="00F65CF8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1AB5F490" wp14:editId="30C00D45">
            <wp:extent cx="5182235" cy="42011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420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7E633" w14:textId="6CA71641" w:rsidR="00F65CF8" w:rsidRDefault="00F65CF8" w:rsidP="00C4739A">
      <w:pPr>
        <w:pStyle w:val="Content"/>
        <w:ind w:left="720"/>
      </w:pPr>
    </w:p>
    <w:p w14:paraId="610DB2BF" w14:textId="3B2F13DA" w:rsidR="00F65CF8" w:rsidRDefault="00F65CF8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5CFA7C75" wp14:editId="2C0E49B9">
            <wp:extent cx="6182844" cy="337629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07" cy="3449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95D47" w14:textId="4B67656E" w:rsidR="00F65CF8" w:rsidRDefault="00F65CF8" w:rsidP="00C4739A">
      <w:pPr>
        <w:pStyle w:val="Content"/>
        <w:ind w:left="720"/>
      </w:pPr>
    </w:p>
    <w:p w14:paraId="58AAF8A3" w14:textId="47386B95" w:rsidR="00F65CF8" w:rsidRDefault="00F65CF8" w:rsidP="00C4739A">
      <w:pPr>
        <w:pStyle w:val="Content"/>
        <w:ind w:left="720"/>
        <w:rPr>
          <w:b/>
          <w:lang w:val="en-MU"/>
        </w:rPr>
      </w:pPr>
      <w:r>
        <w:rPr>
          <w:b/>
        </w:rPr>
        <w:lastRenderedPageBreak/>
        <w:t>2.</w:t>
      </w:r>
      <w:r w:rsidRPr="00F65CF8">
        <w:rPr>
          <w:b/>
          <w:lang w:val="en-MU"/>
        </w:rPr>
        <w:t>There should be a pool of 30 questions</w:t>
      </w:r>
    </w:p>
    <w:p w14:paraId="5A83FBE2" w14:textId="509C8C76" w:rsidR="00F65CF8" w:rsidRDefault="00F65CF8" w:rsidP="00C4739A">
      <w:pPr>
        <w:pStyle w:val="Content"/>
        <w:ind w:left="720"/>
      </w:pPr>
      <w:r>
        <w:rPr>
          <w:noProof/>
        </w:rPr>
        <w:drawing>
          <wp:inline distT="0" distB="0" distL="0" distR="0" wp14:anchorId="45C2B5B0" wp14:editId="46AC0730">
            <wp:extent cx="6373026" cy="539750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733" cy="545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56469" w14:textId="1B9CFBFE" w:rsidR="00F65CF8" w:rsidRDefault="00F65CF8" w:rsidP="00C4739A">
      <w:pPr>
        <w:pStyle w:val="Content"/>
        <w:ind w:left="720"/>
      </w:pPr>
    </w:p>
    <w:p w14:paraId="707C10F1" w14:textId="5E1CFC3B" w:rsidR="00F65CF8" w:rsidRDefault="00F65CF8" w:rsidP="00C4739A">
      <w:pPr>
        <w:pStyle w:val="Content"/>
        <w:ind w:left="720"/>
        <w:rPr>
          <w:b/>
          <w:lang w:val="en-MU"/>
        </w:rPr>
      </w:pPr>
      <w:r w:rsidRPr="00F65CF8">
        <w:rPr>
          <w:b/>
          <w:lang w:val="en-MU"/>
        </w:rPr>
        <w:t>Kick start the game, by pressing the button “PLAY”.</w:t>
      </w:r>
    </w:p>
    <w:p w14:paraId="19055C4C" w14:textId="7DB2828F" w:rsidR="00F65CF8" w:rsidRDefault="00F65CF8" w:rsidP="00C4739A">
      <w:pPr>
        <w:pStyle w:val="Content"/>
        <w:ind w:left="720"/>
      </w:pPr>
    </w:p>
    <w:p w14:paraId="6AC7DB41" w14:textId="77777777" w:rsidR="00F65CF8" w:rsidRPr="00F65CF8" w:rsidRDefault="00F65CF8" w:rsidP="00F65CF8">
      <w:pPr>
        <w:pStyle w:val="Content"/>
        <w:ind w:left="720"/>
        <w:rPr>
          <w:lang w:val="en-MU"/>
        </w:rPr>
      </w:pPr>
      <w:r w:rsidRPr="00F65CF8">
        <w:rPr>
          <w:lang w:val="en-MU"/>
        </w:rPr>
        <w:t>The contestant has 30 seconds to answer a question, otherwise the game</w:t>
      </w:r>
    </w:p>
    <w:p w14:paraId="44479592" w14:textId="611079DA" w:rsidR="00F65CF8" w:rsidRDefault="00F65CF8" w:rsidP="00F65CF8">
      <w:pPr>
        <w:pStyle w:val="Content"/>
        <w:ind w:left="720"/>
        <w:rPr>
          <w:b/>
          <w:lang w:val="en-MU"/>
        </w:rPr>
      </w:pPr>
      <w:r w:rsidRPr="00F65CF8">
        <w:rPr>
          <w:b/>
          <w:lang w:val="en-MU"/>
        </w:rPr>
        <w:t>comes to an end.</w:t>
      </w:r>
    </w:p>
    <w:p w14:paraId="501F7D8E" w14:textId="15FAF795" w:rsidR="00F65CF8" w:rsidRDefault="00F65CF8" w:rsidP="00F65CF8">
      <w:pPr>
        <w:pStyle w:val="Content"/>
        <w:ind w:left="720"/>
      </w:pPr>
      <w:r>
        <w:rPr>
          <w:noProof/>
        </w:rPr>
        <w:drawing>
          <wp:inline distT="0" distB="0" distL="0" distR="0" wp14:anchorId="32A13C92" wp14:editId="6F1C6E48">
            <wp:extent cx="3877310" cy="100965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8C227" w14:textId="09D55FE7" w:rsidR="00F65CF8" w:rsidRDefault="00F65CF8" w:rsidP="00F65CF8">
      <w:pPr>
        <w:pStyle w:val="Content"/>
        <w:ind w:left="720"/>
      </w:pPr>
    </w:p>
    <w:p w14:paraId="59CCCB1A" w14:textId="20988867" w:rsidR="00F65CF8" w:rsidRDefault="00F65CF8" w:rsidP="00F65CF8">
      <w:pPr>
        <w:pStyle w:val="Content"/>
        <w:ind w:left="720"/>
      </w:pPr>
    </w:p>
    <w:p w14:paraId="16B596BC" w14:textId="6A13C8C1" w:rsidR="00F65CF8" w:rsidRDefault="00F65CF8" w:rsidP="00F65CF8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412CDEB2" wp14:editId="3798ECE5">
            <wp:extent cx="4391660" cy="1914525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098CA3" w14:textId="3BB2E89B" w:rsidR="00F65CF8" w:rsidRDefault="00F65CF8" w:rsidP="00F65CF8">
      <w:pPr>
        <w:pStyle w:val="Content"/>
        <w:ind w:left="720"/>
      </w:pPr>
    </w:p>
    <w:p w14:paraId="599261C4" w14:textId="0FDEF653" w:rsidR="00F65CF8" w:rsidRDefault="00F65CF8" w:rsidP="00F65CF8">
      <w:pPr>
        <w:pStyle w:val="Content"/>
        <w:ind w:left="720"/>
      </w:pPr>
      <w:r>
        <w:rPr>
          <w:noProof/>
        </w:rPr>
        <w:drawing>
          <wp:inline distT="0" distB="0" distL="0" distR="0" wp14:anchorId="31A63891" wp14:editId="249DDB87">
            <wp:extent cx="5210810" cy="2829560"/>
            <wp:effectExtent l="0" t="0" r="889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282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9C82F9" w14:textId="53310EC8" w:rsidR="00F65CF8" w:rsidRDefault="00F65CF8" w:rsidP="00F65CF8">
      <w:pPr>
        <w:pStyle w:val="Content"/>
        <w:ind w:left="720"/>
      </w:pPr>
    </w:p>
    <w:p w14:paraId="70F8C0FB" w14:textId="77777777" w:rsidR="008C7DE5" w:rsidRPr="008C7DE5" w:rsidRDefault="008C7DE5" w:rsidP="008C7DE5">
      <w:pPr>
        <w:pStyle w:val="Content"/>
        <w:ind w:left="720"/>
        <w:rPr>
          <w:lang w:val="en-MU"/>
        </w:rPr>
      </w:pPr>
      <w:r w:rsidRPr="008C7DE5">
        <w:rPr>
          <w:b/>
          <w:bCs/>
          <w:lang w:val="en-MU"/>
        </w:rPr>
        <w:t xml:space="preserve">15 Random </w:t>
      </w:r>
      <w:r w:rsidRPr="008C7DE5">
        <w:rPr>
          <w:lang w:val="en-MU"/>
        </w:rPr>
        <w:t>questions must be generated from the MCQ pool and only one</w:t>
      </w:r>
    </w:p>
    <w:p w14:paraId="1C10E760" w14:textId="2717F832" w:rsidR="00F65CF8" w:rsidRPr="008C7DE5" w:rsidRDefault="008C7DE5" w:rsidP="008C7DE5">
      <w:pPr>
        <w:pStyle w:val="Content"/>
        <w:ind w:left="720"/>
        <w:rPr>
          <w:b/>
        </w:rPr>
      </w:pPr>
      <w:r w:rsidRPr="008C7DE5">
        <w:rPr>
          <w:b/>
          <w:lang w:val="en-MU"/>
        </w:rPr>
        <w:t>question to be displayed at a time</w:t>
      </w:r>
      <w:r>
        <w:rPr>
          <w:b/>
        </w:rPr>
        <w:t xml:space="preserve"> and </w:t>
      </w:r>
      <w:proofErr w:type="spellStart"/>
      <w:r w:rsidRPr="008C7DE5">
        <w:rPr>
          <w:b/>
          <w:lang w:val="en-MU"/>
        </w:rPr>
        <w:t>MCQs</w:t>
      </w:r>
      <w:proofErr w:type="spellEnd"/>
      <w:r w:rsidRPr="008C7DE5">
        <w:rPr>
          <w:b/>
          <w:lang w:val="en-MU"/>
        </w:rPr>
        <w:t xml:space="preserve"> which have already been used cannot be displayed again</w:t>
      </w:r>
    </w:p>
    <w:p w14:paraId="7AF39BDF" w14:textId="5D994E6F" w:rsidR="008C7DE5" w:rsidRDefault="008C7DE5" w:rsidP="008C7DE5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09F31833" wp14:editId="73BB7D5D">
            <wp:extent cx="6153785" cy="6001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60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2E1F9" w14:textId="61624BD8" w:rsidR="008C7DE5" w:rsidRDefault="008C7DE5" w:rsidP="008C7DE5">
      <w:pPr>
        <w:pStyle w:val="Content"/>
        <w:ind w:left="720"/>
      </w:pPr>
    </w:p>
    <w:p w14:paraId="00ED7D14" w14:textId="77777777" w:rsidR="008C7DE5" w:rsidRPr="008C7DE5" w:rsidRDefault="008C7DE5" w:rsidP="008C7DE5">
      <w:pPr>
        <w:pStyle w:val="Content"/>
        <w:ind w:left="720"/>
        <w:rPr>
          <w:b/>
          <w:bCs/>
          <w:i/>
          <w:iCs/>
          <w:lang w:val="en-MU"/>
        </w:rPr>
      </w:pPr>
      <w:r w:rsidRPr="008C7DE5">
        <w:rPr>
          <w:lang w:val="en-MU"/>
        </w:rPr>
        <w:t xml:space="preserve">The contestant has three lifelines namely: </w:t>
      </w:r>
      <w:proofErr w:type="gramStart"/>
      <w:r w:rsidRPr="008C7DE5">
        <w:rPr>
          <w:b/>
          <w:bCs/>
          <w:i/>
          <w:iCs/>
          <w:lang w:val="en-MU"/>
        </w:rPr>
        <w:t xml:space="preserve">50:50 </w:t>
      </w:r>
      <w:r w:rsidRPr="008C7DE5">
        <w:rPr>
          <w:lang w:val="en-MU"/>
        </w:rPr>
        <w:t>,</w:t>
      </w:r>
      <w:proofErr w:type="gramEnd"/>
      <w:r w:rsidRPr="008C7DE5">
        <w:rPr>
          <w:lang w:val="en-MU"/>
        </w:rPr>
        <w:t xml:space="preserve"> </w:t>
      </w:r>
      <w:r w:rsidRPr="008C7DE5">
        <w:rPr>
          <w:b/>
          <w:bCs/>
          <w:i/>
          <w:iCs/>
          <w:lang w:val="en-MU"/>
        </w:rPr>
        <w:t xml:space="preserve">Phone a friend </w:t>
      </w:r>
      <w:r w:rsidRPr="008C7DE5">
        <w:rPr>
          <w:lang w:val="en-MU"/>
        </w:rPr>
        <w:t xml:space="preserve">and </w:t>
      </w:r>
      <w:r w:rsidRPr="008C7DE5">
        <w:rPr>
          <w:b/>
          <w:bCs/>
          <w:i/>
          <w:iCs/>
          <w:lang w:val="en-MU"/>
        </w:rPr>
        <w:t>Swap</w:t>
      </w:r>
    </w:p>
    <w:p w14:paraId="13048326" w14:textId="6107ABD0" w:rsidR="008C7DE5" w:rsidRDefault="008C7DE5" w:rsidP="008C7DE5">
      <w:pPr>
        <w:pStyle w:val="Content"/>
        <w:ind w:left="720"/>
        <w:rPr>
          <w:b/>
          <w:bCs/>
          <w:i/>
          <w:iCs/>
          <w:lang w:val="en-MU"/>
        </w:rPr>
      </w:pPr>
      <w:r w:rsidRPr="008C7DE5">
        <w:rPr>
          <w:b/>
          <w:bCs/>
          <w:i/>
          <w:iCs/>
          <w:lang w:val="en-MU"/>
        </w:rPr>
        <w:t>Question.</w:t>
      </w:r>
    </w:p>
    <w:p w14:paraId="7E5729A5" w14:textId="4C55C19C" w:rsidR="008E5D7A" w:rsidRDefault="008E5D7A" w:rsidP="008C7DE5">
      <w:pPr>
        <w:pStyle w:val="Content"/>
        <w:ind w:left="720"/>
      </w:pPr>
      <w:r>
        <w:rPr>
          <w:noProof/>
        </w:rPr>
        <w:drawing>
          <wp:inline distT="0" distB="0" distL="0" distR="0" wp14:anchorId="6D97FA6B" wp14:editId="4DB0112E">
            <wp:extent cx="4067810" cy="13811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14874" w14:textId="55295C7A" w:rsidR="008E5D7A" w:rsidRDefault="008E5D7A" w:rsidP="008C7DE5">
      <w:pPr>
        <w:pStyle w:val="Content"/>
        <w:ind w:left="720"/>
      </w:pPr>
    </w:p>
    <w:p w14:paraId="2ECDA517" w14:textId="0D7BE813" w:rsidR="008E5D7A" w:rsidRDefault="008E5D7A" w:rsidP="008C7DE5">
      <w:pPr>
        <w:pStyle w:val="Content"/>
        <w:ind w:left="720"/>
      </w:pPr>
      <w:r>
        <w:rPr>
          <w:noProof/>
        </w:rPr>
        <w:lastRenderedPageBreak/>
        <w:drawing>
          <wp:inline distT="0" distB="0" distL="0" distR="0" wp14:anchorId="0D6C384E" wp14:editId="1E26D0BE">
            <wp:extent cx="4620260" cy="4848860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84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BB5AC" w14:textId="77777777" w:rsidR="008E5D7A" w:rsidRPr="008E5D7A" w:rsidRDefault="008E5D7A" w:rsidP="008E5D7A">
      <w:pPr>
        <w:pStyle w:val="Content"/>
        <w:ind w:left="720"/>
        <w:rPr>
          <w:lang w:val="en-MU"/>
        </w:rPr>
      </w:pPr>
      <w:r w:rsidRPr="008E5D7A">
        <w:rPr>
          <w:lang w:val="en-MU"/>
        </w:rPr>
        <w:t xml:space="preserve">The </w:t>
      </w:r>
      <w:r w:rsidRPr="008E5D7A">
        <w:rPr>
          <w:b/>
          <w:bCs/>
          <w:i/>
          <w:iCs/>
          <w:lang w:val="en-MU"/>
        </w:rPr>
        <w:t xml:space="preserve">Phone a friend </w:t>
      </w:r>
      <w:r w:rsidRPr="008E5D7A">
        <w:rPr>
          <w:lang w:val="en-MU"/>
        </w:rPr>
        <w:t>will randomly propose an answer which needs to be</w:t>
      </w:r>
    </w:p>
    <w:p w14:paraId="6582E071" w14:textId="3EA549E6" w:rsidR="008E5D7A" w:rsidRDefault="008E5D7A" w:rsidP="008E5D7A">
      <w:pPr>
        <w:pStyle w:val="Content"/>
        <w:ind w:left="720"/>
        <w:rPr>
          <w:b/>
          <w:lang w:val="en-MU"/>
        </w:rPr>
      </w:pPr>
      <w:r w:rsidRPr="008E5D7A">
        <w:rPr>
          <w:b/>
          <w:lang w:val="en-MU"/>
        </w:rPr>
        <w:t xml:space="preserve">highlighted with a </w:t>
      </w:r>
      <w:proofErr w:type="spellStart"/>
      <w:r w:rsidRPr="008E5D7A">
        <w:rPr>
          <w:b/>
          <w:lang w:val="en-MU"/>
        </w:rPr>
        <w:t>color</w:t>
      </w:r>
      <w:proofErr w:type="spellEnd"/>
      <w:r w:rsidRPr="008E5D7A">
        <w:rPr>
          <w:b/>
          <w:lang w:val="en-MU"/>
        </w:rPr>
        <w:t>. This can be triggered by pressing a button.</w:t>
      </w:r>
    </w:p>
    <w:p w14:paraId="6610DEA2" w14:textId="2D84502F" w:rsidR="008E5D7A" w:rsidRDefault="008E5D7A" w:rsidP="008E5D7A">
      <w:pPr>
        <w:pStyle w:val="Content"/>
        <w:ind w:left="720"/>
      </w:pPr>
      <w:r>
        <w:rPr>
          <w:noProof/>
        </w:rPr>
        <w:drawing>
          <wp:inline distT="0" distB="0" distL="0" distR="0" wp14:anchorId="6261937D" wp14:editId="7C98B183">
            <wp:extent cx="5172710" cy="2143125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4EDDF" w14:textId="7E1B616F" w:rsidR="008E5D7A" w:rsidRDefault="008E5D7A" w:rsidP="008E5D7A">
      <w:pPr>
        <w:pStyle w:val="Content"/>
        <w:ind w:left="720"/>
      </w:pPr>
    </w:p>
    <w:p w14:paraId="7B75DF99" w14:textId="740FEF95" w:rsidR="008E5D7A" w:rsidRDefault="008E5D7A" w:rsidP="008E5D7A">
      <w:pPr>
        <w:pStyle w:val="Content"/>
        <w:ind w:left="720"/>
      </w:pPr>
    </w:p>
    <w:p w14:paraId="226722D6" w14:textId="69B04162" w:rsidR="008E5D7A" w:rsidRDefault="008E5D7A" w:rsidP="008E5D7A">
      <w:pPr>
        <w:pStyle w:val="Content"/>
        <w:ind w:left="720"/>
      </w:pPr>
    </w:p>
    <w:p w14:paraId="29C93E0B" w14:textId="68757005" w:rsidR="008E5D7A" w:rsidRDefault="008E5D7A" w:rsidP="008E5D7A">
      <w:pPr>
        <w:pStyle w:val="Content"/>
        <w:ind w:left="720"/>
      </w:pPr>
      <w:r w:rsidRPr="008E5D7A">
        <w:lastRenderedPageBreak/>
        <w:t>Some questions may also contain a picture</w:t>
      </w:r>
    </w:p>
    <w:p w14:paraId="7C57605B" w14:textId="1BC7EFA5" w:rsidR="008E5D7A" w:rsidRPr="00D70D02" w:rsidRDefault="008E5D7A" w:rsidP="008E5D7A">
      <w:pPr>
        <w:pStyle w:val="Content"/>
        <w:ind w:left="720"/>
      </w:pPr>
      <w:bookmarkStart w:id="0" w:name="_GoBack"/>
      <w:bookmarkEnd w:id="0"/>
      <w:r>
        <w:rPr>
          <w:noProof/>
        </w:rPr>
        <w:drawing>
          <wp:inline distT="0" distB="0" distL="0" distR="0" wp14:anchorId="624E7F72" wp14:editId="35F1E416">
            <wp:extent cx="5458460" cy="5848985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584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E5D7A" w:rsidRPr="00D70D02" w:rsidSect="00DF027C">
      <w:headerReference w:type="default" r:id="rId46"/>
      <w:footerReference w:type="default" r:id="rId4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5D2CC" w14:textId="77777777" w:rsidR="00CB7A5C" w:rsidRDefault="00CB7A5C">
      <w:r>
        <w:separator/>
      </w:r>
    </w:p>
    <w:p w14:paraId="04E4A5EB" w14:textId="77777777" w:rsidR="00CB7A5C" w:rsidRDefault="00CB7A5C"/>
  </w:endnote>
  <w:endnote w:type="continuationSeparator" w:id="0">
    <w:p w14:paraId="582C4B10" w14:textId="77777777" w:rsidR="00CB7A5C" w:rsidRDefault="00CB7A5C">
      <w:r>
        <w:continuationSeparator/>
      </w:r>
    </w:p>
    <w:p w14:paraId="364895F5" w14:textId="77777777" w:rsidR="00CB7A5C" w:rsidRDefault="00CB7A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BC5C26" w14:textId="77777777" w:rsidR="008E5D7A" w:rsidRDefault="008E5D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72808BB" w14:textId="77777777" w:rsidR="008E5D7A" w:rsidRDefault="008E5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11275" w14:textId="77777777" w:rsidR="00CB7A5C" w:rsidRDefault="00CB7A5C">
      <w:r>
        <w:separator/>
      </w:r>
    </w:p>
    <w:p w14:paraId="1EBDFEA1" w14:textId="77777777" w:rsidR="00CB7A5C" w:rsidRDefault="00CB7A5C"/>
  </w:footnote>
  <w:footnote w:type="continuationSeparator" w:id="0">
    <w:p w14:paraId="5937E329" w14:textId="77777777" w:rsidR="00CB7A5C" w:rsidRDefault="00CB7A5C">
      <w:r>
        <w:continuationSeparator/>
      </w:r>
    </w:p>
    <w:p w14:paraId="501274D5" w14:textId="77777777" w:rsidR="00CB7A5C" w:rsidRDefault="00CB7A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8E5D7A" w14:paraId="6EDFBF1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72958B" w14:textId="77777777" w:rsidR="008E5D7A" w:rsidRDefault="008E5D7A">
          <w:pPr>
            <w:pStyle w:val="Header"/>
          </w:pPr>
        </w:p>
      </w:tc>
    </w:tr>
  </w:tbl>
  <w:p w14:paraId="18B223FB" w14:textId="77777777" w:rsidR="008E5D7A" w:rsidRDefault="008E5D7A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4E698A"/>
    <w:multiLevelType w:val="hybridMultilevel"/>
    <w:tmpl w:val="A9CC95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35"/>
    <w:rsid w:val="0002482E"/>
    <w:rsid w:val="00050324"/>
    <w:rsid w:val="000A0150"/>
    <w:rsid w:val="000C797A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724FC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8C7DE5"/>
    <w:rsid w:val="008E5D7A"/>
    <w:rsid w:val="008F6B26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9789C"/>
    <w:rsid w:val="00AC29F3"/>
    <w:rsid w:val="00B231E5"/>
    <w:rsid w:val="00C02B87"/>
    <w:rsid w:val="00C4086D"/>
    <w:rsid w:val="00C4739A"/>
    <w:rsid w:val="00CA1896"/>
    <w:rsid w:val="00CB5B28"/>
    <w:rsid w:val="00CB7A5C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4535"/>
    <w:rsid w:val="00F162EA"/>
    <w:rsid w:val="00F52D27"/>
    <w:rsid w:val="00F65CF8"/>
    <w:rsid w:val="00F763A2"/>
    <w:rsid w:val="00F83527"/>
    <w:rsid w:val="00FA7E9B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88E63"/>
  <w15:docId w15:val="{3DDF1687-DD76-42B4-B0A6-6E367AD94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ne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934F91FDE294285A8F959305FC568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2349E1-9C54-404A-A066-73C24EA47A2A}"/>
      </w:docPartPr>
      <w:docPartBody>
        <w:p w:rsidR="00000000" w:rsidRDefault="006441E4">
          <w:pPr>
            <w:pStyle w:val="E934F91FDE294285A8F959305FC5689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C486DE7C15544C03A7EDB93C7EAD2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27C323-27C8-4DC3-BEE2-45A91629EB9B}"/>
      </w:docPartPr>
      <w:docPartBody>
        <w:p w:rsidR="00000000" w:rsidRDefault="006441E4">
          <w:pPr>
            <w:pStyle w:val="C486DE7C15544C03A7EDB93C7EAD2337"/>
          </w:pPr>
          <w:r>
            <w:t>COMPANY NAME</w:t>
          </w:r>
        </w:p>
      </w:docPartBody>
    </w:docPart>
    <w:docPart>
      <w:docPartPr>
        <w:name w:val="4C73A12A51D54F39AD61109BB3618F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097A23-2F61-44FD-9FA9-ECECE9B1448C}"/>
      </w:docPartPr>
      <w:docPartBody>
        <w:p w:rsidR="00000000" w:rsidRDefault="006441E4">
          <w:pPr>
            <w:pStyle w:val="4C73A12A51D54F39AD61109BB3618F7C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E4"/>
    <w:rsid w:val="0064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U" w:eastAsia="en-M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E934F91FDE294285A8F959305FC56897">
    <w:name w:val="E934F91FDE294285A8F959305FC56897"/>
  </w:style>
  <w:style w:type="paragraph" w:customStyle="1" w:styleId="C486DE7C15544C03A7EDB93C7EAD2337">
    <w:name w:val="C486DE7C15544C03A7EDB93C7EAD2337"/>
  </w:style>
  <w:style w:type="paragraph" w:customStyle="1" w:styleId="A6DB44A2D3864C94964D95797BD0D837">
    <w:name w:val="A6DB44A2D3864C94964D95797BD0D837"/>
  </w:style>
  <w:style w:type="paragraph" w:customStyle="1" w:styleId="4C73A12A51D54F39AD61109BB3618F7C">
    <w:name w:val="4C73A12A51D54F39AD61109BB3618F7C"/>
  </w:style>
  <w:style w:type="paragraph" w:customStyle="1" w:styleId="599F30DD0D7D4CF0B4BAECF2F5A872FA">
    <w:name w:val="599F30DD0D7D4CF0B4BAECF2F5A872FA"/>
  </w:style>
  <w:style w:type="paragraph" w:customStyle="1" w:styleId="C3EADE266BD54AC4915424B00054C518">
    <w:name w:val="C3EADE266BD54AC4915424B00054C518"/>
  </w:style>
  <w:style w:type="paragraph" w:customStyle="1" w:styleId="3520B3D991A740D5937CA54BA567F876">
    <w:name w:val="3520B3D991A740D5937CA54BA567F876"/>
  </w:style>
  <w:style w:type="paragraph" w:customStyle="1" w:styleId="0E9067C0361F46B0A360548A94527E2D">
    <w:name w:val="0E9067C0361F46B0A360548A94527E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237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Anne</dc:creator>
  <cp:keywords/>
  <cp:lastModifiedBy>tolbize anne lou</cp:lastModifiedBy>
  <cp:revision>2</cp:revision>
  <cp:lastPrinted>2006-08-01T17:47:00Z</cp:lastPrinted>
  <dcterms:created xsi:type="dcterms:W3CDTF">2023-02-08T15:07:00Z</dcterms:created>
  <dcterms:modified xsi:type="dcterms:W3CDTF">2023-02-08T19:04:00Z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